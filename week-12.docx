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ABA0" w14:textId="465C3D17" w:rsidR="00314CD0" w:rsidRDefault="00000000" w:rsidP="00FF4B4A">
      <w:pPr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WEEK -1</w:t>
      </w:r>
      <w:r w:rsidR="00FF4B4A">
        <w:rPr>
          <w:b/>
          <w:bCs/>
          <w:u w:val="single"/>
          <w:lang w:val="en-GB"/>
        </w:rPr>
        <w:t>2</w:t>
      </w:r>
    </w:p>
    <w:p w14:paraId="32E9ABA1" w14:textId="5BA0683B" w:rsidR="00314CD0" w:rsidRDefault="00000000" w:rsidP="00FF4B4A">
      <w:pPr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LOB LOGBOOK</w:t>
      </w:r>
    </w:p>
    <w:p w14:paraId="32E9ABA2" w14:textId="77777777" w:rsidR="00314CD0" w:rsidRDefault="00000000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NAME              - LIKHITHA MAHADEVA</w:t>
      </w:r>
    </w:p>
    <w:p w14:paraId="32E9ABA3" w14:textId="77777777" w:rsidR="00314CD0" w:rsidRDefault="00000000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SID </w:t>
      </w:r>
      <w:proofErr w:type="gramStart"/>
      <w:r>
        <w:rPr>
          <w:b/>
          <w:bCs/>
          <w:u w:val="single"/>
          <w:lang w:val="en-GB"/>
        </w:rPr>
        <w:t>NUMBER  -</w:t>
      </w:r>
      <w:proofErr w:type="gramEnd"/>
      <w:r>
        <w:rPr>
          <w:b/>
          <w:bCs/>
          <w:u w:val="single"/>
          <w:lang w:val="en-GB"/>
        </w:rPr>
        <w:t xml:space="preserve"> 2458682</w:t>
      </w:r>
    </w:p>
    <w:p w14:paraId="32E9ABA4" w14:textId="24E5D586" w:rsidR="00314CD0" w:rsidRDefault="00000000">
      <w:r>
        <w:rPr>
          <w:b/>
          <w:bCs/>
          <w:u w:val="single"/>
          <w:lang w:val="en-GB"/>
        </w:rPr>
        <w:t>ASSIGNMENT - WEEK 1</w:t>
      </w:r>
      <w:r w:rsidR="00FF4B4A">
        <w:rPr>
          <w:b/>
          <w:bCs/>
          <w:u w:val="single"/>
          <w:lang w:val="en-GB"/>
        </w:rPr>
        <w:t>2</w:t>
      </w:r>
      <w:r>
        <w:t xml:space="preserve">  </w:t>
      </w:r>
    </w:p>
    <w:p w14:paraId="32E9ABA5" w14:textId="0B66D5EF" w:rsidR="00314CD0" w:rsidRDefault="00FF4B4A">
      <w:r>
        <w:t>Graphs:</w:t>
      </w:r>
    </w:p>
    <w:p w14:paraId="79783AC4" w14:textId="6FD729D0" w:rsidR="00FF4B4A" w:rsidRDefault="00FF4B4A">
      <w:r>
        <w:t>Training loss-</w:t>
      </w:r>
    </w:p>
    <w:p w14:paraId="5C4DB9C9" w14:textId="77777777" w:rsidR="00FF4B4A" w:rsidRDefault="00FF4B4A">
      <w:r>
        <w:rPr>
          <w:noProof/>
        </w:rPr>
        <w:drawing>
          <wp:inline distT="0" distB="0" distL="0" distR="0" wp14:anchorId="63B2382A" wp14:editId="3190FA4E">
            <wp:extent cx="5731510" cy="2404745"/>
            <wp:effectExtent l="0" t="0" r="2540" b="0"/>
            <wp:docPr id="17245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8104" name="Picture 1724548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D4739" wp14:editId="0D81A2D2">
            <wp:extent cx="5731510" cy="2597150"/>
            <wp:effectExtent l="0" t="0" r="2540" b="0"/>
            <wp:docPr id="1580281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1129" name="Picture 1580281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D1406" wp14:editId="373633A6">
            <wp:extent cx="5731510" cy="2542540"/>
            <wp:effectExtent l="0" t="0" r="2540" b="0"/>
            <wp:docPr id="1403433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33688" name="Picture 1403433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32804" wp14:editId="356847BD">
            <wp:extent cx="4991797" cy="5306165"/>
            <wp:effectExtent l="0" t="0" r="0" b="8890"/>
            <wp:docPr id="1192056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6910" name="Picture 1192056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893F" w14:textId="77777777" w:rsidR="00FF4B4A" w:rsidRDefault="00FF4B4A"/>
    <w:p w14:paraId="251468A4" w14:textId="77777777" w:rsidR="00FF4B4A" w:rsidRDefault="00FF4B4A"/>
    <w:p w14:paraId="49A03357" w14:textId="77777777" w:rsidR="00FF4B4A" w:rsidRDefault="00FF4B4A"/>
    <w:p w14:paraId="6B3C3961" w14:textId="2FF036FC" w:rsidR="00FF4B4A" w:rsidRDefault="00FF4B4A">
      <w:r>
        <w:lastRenderedPageBreak/>
        <w:t>SSID=2458682</w:t>
      </w:r>
    </w:p>
    <w:p w14:paraId="41CCDE99" w14:textId="2F4F4C26" w:rsidR="00FF4B4A" w:rsidRDefault="00FF4B4A">
      <w:r>
        <w:t>Epochs=2+50</w:t>
      </w:r>
    </w:p>
    <w:p w14:paraId="15B4B8AF" w14:textId="44EC477E" w:rsidR="00FF4B4A" w:rsidRDefault="00FF4B4A">
      <w:r>
        <w:t>Patience= 2+10</w:t>
      </w:r>
    </w:p>
    <w:p w14:paraId="4B96DEC5" w14:textId="77777777" w:rsidR="00FF4B4A" w:rsidRDefault="00FF4B4A"/>
    <w:p w14:paraId="32E9ABA9" w14:textId="435FC1B4" w:rsidR="00314CD0" w:rsidRDefault="00FF4B4A">
      <w:r>
        <w:rPr>
          <w:noProof/>
        </w:rPr>
        <w:drawing>
          <wp:inline distT="0" distB="0" distL="0" distR="0" wp14:anchorId="010A6F9F" wp14:editId="1CBA0ED9">
            <wp:extent cx="5153660" cy="2446020"/>
            <wp:effectExtent l="0" t="0" r="8890" b="0"/>
            <wp:docPr id="85791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472" name="Picture 85791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8" cy="24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9AC17" wp14:editId="63D5FB3D">
            <wp:extent cx="5731510" cy="3433445"/>
            <wp:effectExtent l="0" t="0" r="2540" b="0"/>
            <wp:docPr id="1311923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3148" name="Picture 1311923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ABAA" w14:textId="77777777" w:rsidR="00314CD0" w:rsidRDefault="00000000"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2E9ABAC" wp14:editId="32E9ABAD">
            <wp:extent cx="5731514" cy="4157977"/>
            <wp:effectExtent l="0" t="0" r="2536" b="0"/>
            <wp:docPr id="42868158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41579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2E9ABAE" wp14:editId="32E9ABAF">
            <wp:extent cx="5731514" cy="2842256"/>
            <wp:effectExtent l="0" t="0" r="2536" b="0"/>
            <wp:docPr id="3539563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8422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2E9ABB0" wp14:editId="32E9ABB1">
            <wp:extent cx="5731514" cy="1721486"/>
            <wp:effectExtent l="0" t="0" r="2536" b="0"/>
            <wp:docPr id="6671576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7214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2E9ABAB" w14:textId="77777777" w:rsidR="00314CD0" w:rsidRDefault="00314CD0">
      <w:pPr>
        <w:rPr>
          <w:b/>
          <w:bCs/>
          <w:sz w:val="40"/>
          <w:szCs w:val="40"/>
          <w:u w:val="single"/>
        </w:rPr>
      </w:pPr>
    </w:p>
    <w:p w14:paraId="32E9ABAC" w14:textId="77777777" w:rsidR="00314CD0" w:rsidRDefault="00314CD0">
      <w:pPr>
        <w:rPr>
          <w:b/>
          <w:bCs/>
          <w:sz w:val="40"/>
          <w:szCs w:val="40"/>
          <w:u w:val="single"/>
        </w:rPr>
      </w:pPr>
    </w:p>
    <w:p w14:paraId="32E9ABAD" w14:textId="77777777" w:rsidR="00314CD0" w:rsidRDefault="00314CD0"/>
    <w:sectPr w:rsidR="00314CD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0A0E" w14:textId="77777777" w:rsidR="00A8011E" w:rsidRDefault="00A8011E">
      <w:pPr>
        <w:spacing w:after="0" w:line="240" w:lineRule="auto"/>
      </w:pPr>
      <w:r>
        <w:separator/>
      </w:r>
    </w:p>
  </w:endnote>
  <w:endnote w:type="continuationSeparator" w:id="0">
    <w:p w14:paraId="5793D37D" w14:textId="77777777" w:rsidR="00A8011E" w:rsidRDefault="00A80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D356" w14:textId="77777777" w:rsidR="00A8011E" w:rsidRDefault="00A8011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314C57" w14:textId="77777777" w:rsidR="00A8011E" w:rsidRDefault="00A801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14CD0"/>
    <w:rsid w:val="000F136E"/>
    <w:rsid w:val="00314CD0"/>
    <w:rsid w:val="007F5078"/>
    <w:rsid w:val="00A8011E"/>
    <w:rsid w:val="00FF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ABA0"/>
  <w15:docId w15:val="{0FCAC510-1ABC-439C-B861-A58F27C5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Mahadeva, Likhitha (Student)</dc:creator>
  <dc:description/>
  <cp:lastModifiedBy>Mahadeva, Likhitha (Student)</cp:lastModifiedBy>
  <cp:revision>2</cp:revision>
  <cp:lastPrinted>2026-05-01T08:54:00Z</cp:lastPrinted>
  <dcterms:created xsi:type="dcterms:W3CDTF">2026-05-01T08:57:00Z</dcterms:created>
  <dcterms:modified xsi:type="dcterms:W3CDTF">2026-05-01T08:57:00Z</dcterms:modified>
</cp:coreProperties>
</file>